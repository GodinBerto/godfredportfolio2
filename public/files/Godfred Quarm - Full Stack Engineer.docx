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488"/>
        <w:gridCol w:w="2023"/>
        <w:gridCol w:w="3312"/>
        <w:gridCol w:w="5067"/>
        <w:gridCol w:w="322"/>
      </w:tblGrid>
      <w:tr w:rsidR="00DE3D27" w14:paraId="2BA9C514" w14:textId="77777777" w:rsidTr="00B62487">
        <w:trPr>
          <w:trHeight w:val="1530"/>
        </w:trPr>
        <w:tc>
          <w:tcPr>
            <w:tcW w:w="488" w:type="dxa"/>
            <w:tcBorders>
              <w:bottom w:val="single" w:sz="18" w:space="0" w:color="648276" w:themeColor="accent5"/>
            </w:tcBorders>
          </w:tcPr>
          <w:p w14:paraId="36C4E499" w14:textId="77777777" w:rsidR="00DE3D27" w:rsidRDefault="00DE3D27"/>
        </w:tc>
        <w:tc>
          <w:tcPr>
            <w:tcW w:w="10402" w:type="dxa"/>
            <w:gridSpan w:val="3"/>
            <w:tcBorders>
              <w:bottom w:val="single" w:sz="18" w:space="0" w:color="648276" w:themeColor="accent5"/>
            </w:tcBorders>
          </w:tcPr>
          <w:p w14:paraId="3A828FBC" w14:textId="77777777" w:rsidR="00DE3D27" w:rsidRDefault="00000000">
            <w:pPr>
              <w:pStyle w:val="Title"/>
              <w:rPr>
                <w:color w:val="80865A" w:themeColor="accent3" w:themeShade="BF"/>
                <w:sz w:val="72"/>
                <w:szCs w:val="72"/>
              </w:rPr>
            </w:pPr>
            <w:r>
              <w:rPr>
                <w:color w:val="80865A" w:themeColor="accent3" w:themeShade="BF"/>
                <w:sz w:val="72"/>
                <w:szCs w:val="72"/>
              </w:rPr>
              <w:t>Godfred Agyekum Quarm</w:t>
            </w:r>
          </w:p>
          <w:p w14:paraId="3DD0E415" w14:textId="4C2D1773" w:rsidR="00DE3D27" w:rsidRPr="002D00A1" w:rsidRDefault="00F913DD">
            <w:pPr>
              <w:pStyle w:val="Subtitle"/>
              <w:rPr>
                <w:bCs/>
                <w:sz w:val="36"/>
                <w:szCs w:val="36"/>
              </w:rPr>
            </w:pPr>
            <w:r>
              <w:rPr>
                <w:bCs/>
                <w:sz w:val="36"/>
                <w:szCs w:val="36"/>
              </w:rPr>
              <w:t>Full-Stack</w:t>
            </w:r>
            <w:r w:rsidR="00B97576">
              <w:rPr>
                <w:bCs/>
                <w:sz w:val="36"/>
                <w:szCs w:val="36"/>
              </w:rPr>
              <w:t xml:space="preserve"> Engineer</w:t>
            </w:r>
          </w:p>
        </w:tc>
        <w:tc>
          <w:tcPr>
            <w:tcW w:w="322" w:type="dxa"/>
            <w:tcBorders>
              <w:bottom w:val="single" w:sz="18" w:space="0" w:color="648276" w:themeColor="accent5"/>
            </w:tcBorders>
          </w:tcPr>
          <w:p w14:paraId="11CAC9BB" w14:textId="77777777" w:rsidR="00DE3D27" w:rsidRDefault="00DE3D27"/>
        </w:tc>
      </w:tr>
      <w:tr w:rsidR="00B62487" w14:paraId="68D61C16" w14:textId="77777777" w:rsidTr="00B62487">
        <w:trPr>
          <w:gridAfter w:val="1"/>
          <w:wAfter w:w="322" w:type="dxa"/>
          <w:trHeight w:val="243"/>
        </w:trPr>
        <w:tc>
          <w:tcPr>
            <w:tcW w:w="488" w:type="dxa"/>
            <w:tcBorders>
              <w:bottom w:val="single" w:sz="18" w:space="0" w:color="648276" w:themeColor="accent5"/>
            </w:tcBorders>
          </w:tcPr>
          <w:p w14:paraId="27C2B47D" w14:textId="77777777" w:rsidR="00B62487" w:rsidRDefault="00B62487"/>
        </w:tc>
        <w:tc>
          <w:tcPr>
            <w:tcW w:w="10402" w:type="dxa"/>
            <w:gridSpan w:val="3"/>
            <w:tcBorders>
              <w:bottom w:val="single" w:sz="18" w:space="0" w:color="648276" w:themeColor="accent5"/>
            </w:tcBorders>
          </w:tcPr>
          <w:p w14:paraId="2C1EA8D1" w14:textId="77777777" w:rsidR="00B62487" w:rsidRDefault="00B62487" w:rsidP="003A5612">
            <w:pPr>
              <w:pStyle w:val="Heading2"/>
              <w:spacing w:before="0"/>
            </w:pPr>
            <w:r>
              <w:t>Profile</w:t>
            </w:r>
          </w:p>
          <w:p w14:paraId="4B74A80D" w14:textId="49D65438" w:rsidR="00B62487" w:rsidRDefault="00B62487" w:rsidP="003A5612">
            <w:pPr>
              <w:rPr>
                <w:rFonts w:cs="Times New Roman (Body CS)"/>
                <w:color w:val="404040" w:themeColor="text1" w:themeTint="BF"/>
                <w:sz w:val="22"/>
              </w:rPr>
            </w:pPr>
            <w:r w:rsidRPr="00144D85">
              <w:rPr>
                <w:rFonts w:cs="Times New Roman (Body CS)"/>
                <w:color w:val="404040" w:themeColor="text1" w:themeTint="BF"/>
                <w:sz w:val="22"/>
              </w:rPr>
              <w:t xml:space="preserve">Detail-oriented </w:t>
            </w:r>
            <w:r w:rsidR="00F913DD">
              <w:rPr>
                <w:rFonts w:cs="Times New Roman (Body CS)"/>
                <w:color w:val="404040" w:themeColor="text1" w:themeTint="BF"/>
                <w:sz w:val="22"/>
              </w:rPr>
              <w:t>Full-Stack Engineer0</w:t>
            </w:r>
            <w:r w:rsidR="00B97576" w:rsidRPr="00B97576">
              <w:rPr>
                <w:rFonts w:cs="Times New Roman (Body CS)"/>
                <w:color w:val="404040" w:themeColor="text1" w:themeTint="BF"/>
                <w:sz w:val="22"/>
              </w:rPr>
              <w:t xml:space="preserve"> </w:t>
            </w:r>
            <w:r w:rsidRPr="00144D85">
              <w:rPr>
                <w:rFonts w:cs="Times New Roman (Body CS)"/>
                <w:color w:val="404040" w:themeColor="text1" w:themeTint="BF"/>
                <w:sz w:val="22"/>
              </w:rPr>
              <w:t xml:space="preserve">with </w:t>
            </w:r>
            <w:r w:rsidR="00F913DD">
              <w:rPr>
                <w:rFonts w:cs="Times New Roman (Body CS)"/>
                <w:color w:val="404040" w:themeColor="text1" w:themeTint="BF"/>
                <w:sz w:val="22"/>
              </w:rPr>
              <w:t>4</w:t>
            </w:r>
            <w:r w:rsidRPr="00144D85">
              <w:rPr>
                <w:rFonts w:cs="Times New Roman (Body CS)"/>
                <w:color w:val="404040" w:themeColor="text1" w:themeTint="BF"/>
                <w:sz w:val="22"/>
              </w:rPr>
              <w:t xml:space="preserve"> years of experience designing and building scalable, user-friendly, and visually engaging web applications. Proficient in modern technologies including HTML, CSS, Tailwind, JavaScript, TypeScript, React, Next.js, React Native, Python, Flask, MongoDB, SQL,</w:t>
            </w:r>
            <w:r w:rsidR="00545694">
              <w:rPr>
                <w:rFonts w:cs="Times New Roman (Body CS)"/>
                <w:color w:val="404040" w:themeColor="text1" w:themeTint="BF"/>
                <w:sz w:val="22"/>
              </w:rPr>
              <w:t xml:space="preserve"> Nodejs</w:t>
            </w:r>
            <w:r w:rsidRPr="00144D85">
              <w:rPr>
                <w:rFonts w:cs="Times New Roman (Body CS)"/>
                <w:color w:val="404040" w:themeColor="text1" w:themeTint="BF"/>
                <w:sz w:val="22"/>
              </w:rPr>
              <w:t xml:space="preserve"> and C#. Skilled in developing responsive, cross-platform solutions and translating wireframes into clean, efficient, and well-documented code. Adept at collaborating with UX/UI designers to deliver seamless user experiences and integrating both front-end and back-end systems for robust functionality. I am passionate about leveraging the latest frameworks and technologies to drive innovation and seeking a challenging role where I can apply creativity and technical expertise to deliver impactful solutions.</w:t>
            </w:r>
          </w:p>
          <w:p w14:paraId="7392EE4F" w14:textId="4BCBED9F" w:rsidR="00B62487" w:rsidRPr="003A5612" w:rsidRDefault="00B62487" w:rsidP="003A5612">
            <w:pPr>
              <w:rPr>
                <w:rFonts w:cs="Times New Roman (Body CS)"/>
                <w:color w:val="404040" w:themeColor="text1" w:themeTint="BF"/>
                <w:sz w:val="22"/>
              </w:rPr>
            </w:pPr>
          </w:p>
        </w:tc>
      </w:tr>
      <w:tr w:rsidR="00DE3D27" w14:paraId="390FE143" w14:textId="77777777" w:rsidTr="00B62487">
        <w:trPr>
          <w:trHeight w:val="41"/>
        </w:trPr>
        <w:tc>
          <w:tcPr>
            <w:tcW w:w="2511" w:type="dxa"/>
            <w:gridSpan w:val="2"/>
            <w:tcBorders>
              <w:top w:val="single" w:sz="18" w:space="0" w:color="648276" w:themeColor="accent5"/>
              <w:right w:val="single" w:sz="18" w:space="0" w:color="648276" w:themeColor="accent5"/>
            </w:tcBorders>
          </w:tcPr>
          <w:p w14:paraId="2AFA684F" w14:textId="77777777" w:rsidR="00DE3D27" w:rsidRDefault="00DE3D27"/>
        </w:tc>
        <w:tc>
          <w:tcPr>
            <w:tcW w:w="3312" w:type="dxa"/>
            <w:tcBorders>
              <w:top w:val="single" w:sz="18" w:space="0" w:color="648276" w:themeColor="accent5"/>
              <w:left w:val="single" w:sz="18" w:space="0" w:color="648276" w:themeColor="accent5"/>
            </w:tcBorders>
          </w:tcPr>
          <w:p w14:paraId="63806295" w14:textId="77777777" w:rsidR="00DE3D27" w:rsidRDefault="00DE3D27"/>
        </w:tc>
        <w:tc>
          <w:tcPr>
            <w:tcW w:w="5389" w:type="dxa"/>
            <w:gridSpan w:val="2"/>
            <w:tcBorders>
              <w:top w:val="single" w:sz="18" w:space="0" w:color="648276" w:themeColor="accent5"/>
            </w:tcBorders>
          </w:tcPr>
          <w:p w14:paraId="4F52DDB2" w14:textId="77777777" w:rsidR="00DE3D27" w:rsidRDefault="00DE3D27"/>
        </w:tc>
      </w:tr>
      <w:tr w:rsidR="00DE3D27" w14:paraId="4AF5CE21" w14:textId="77777777" w:rsidTr="00B62487">
        <w:trPr>
          <w:trHeight w:val="10"/>
        </w:trPr>
        <w:tc>
          <w:tcPr>
            <w:tcW w:w="2511" w:type="dxa"/>
            <w:gridSpan w:val="2"/>
            <w:tcBorders>
              <w:right w:val="single" w:sz="18" w:space="0" w:color="648276" w:themeColor="accent5"/>
            </w:tcBorders>
          </w:tcPr>
          <w:p w14:paraId="02D91793" w14:textId="77777777" w:rsidR="00DE3D27" w:rsidRDefault="00000000">
            <w:pPr>
              <w:pStyle w:val="Heading1"/>
            </w:pPr>
            <w:r>
              <w:t>Skills</w:t>
            </w:r>
          </w:p>
          <w:p w14:paraId="5D6A1F18" w14:textId="77777777" w:rsidR="00DE3D27" w:rsidRDefault="00000000">
            <w:pPr>
              <w:pStyle w:val="TextLeft"/>
              <w:rPr>
                <w:sz w:val="20"/>
                <w:szCs w:val="20"/>
              </w:rPr>
            </w:pPr>
            <w:r>
              <w:rPr>
                <w:sz w:val="20"/>
                <w:szCs w:val="20"/>
              </w:rPr>
              <w:t>HTML</w:t>
            </w:r>
          </w:p>
          <w:p w14:paraId="4B37BA81" w14:textId="77777777" w:rsidR="00DE3D27" w:rsidRDefault="00000000">
            <w:pPr>
              <w:pStyle w:val="TextLeft"/>
              <w:rPr>
                <w:sz w:val="20"/>
                <w:szCs w:val="20"/>
              </w:rPr>
            </w:pPr>
            <w:r>
              <w:rPr>
                <w:sz w:val="20"/>
                <w:szCs w:val="20"/>
              </w:rPr>
              <w:t>CSS</w:t>
            </w:r>
          </w:p>
          <w:p w14:paraId="33FACF17" w14:textId="77777777" w:rsidR="00DE3D27" w:rsidRDefault="00000000">
            <w:pPr>
              <w:pStyle w:val="TextLeft"/>
              <w:rPr>
                <w:sz w:val="20"/>
                <w:szCs w:val="20"/>
              </w:rPr>
            </w:pPr>
            <w:r>
              <w:rPr>
                <w:sz w:val="20"/>
                <w:szCs w:val="20"/>
              </w:rPr>
              <w:t>TAILWIND</w:t>
            </w:r>
          </w:p>
          <w:p w14:paraId="45162936" w14:textId="0FCD838D" w:rsidR="00DE3D27" w:rsidRDefault="00000000" w:rsidP="003A5612">
            <w:pPr>
              <w:pStyle w:val="TextLeft"/>
              <w:rPr>
                <w:sz w:val="20"/>
                <w:szCs w:val="20"/>
              </w:rPr>
            </w:pPr>
            <w:r>
              <w:rPr>
                <w:sz w:val="20"/>
                <w:szCs w:val="20"/>
              </w:rPr>
              <w:t>PYTHON</w:t>
            </w:r>
          </w:p>
          <w:p w14:paraId="63561104" w14:textId="47136166" w:rsidR="00144D85" w:rsidRPr="00144D85" w:rsidRDefault="00144D85" w:rsidP="00144D85">
            <w:pPr>
              <w:pStyle w:val="TextLeft"/>
            </w:pPr>
            <w:r>
              <w:t>TYPESCRIPT</w:t>
            </w:r>
          </w:p>
          <w:p w14:paraId="7E37C60B" w14:textId="77777777" w:rsidR="00DE3D27" w:rsidRDefault="00000000">
            <w:pPr>
              <w:pStyle w:val="TextLeft"/>
              <w:rPr>
                <w:sz w:val="20"/>
                <w:szCs w:val="20"/>
              </w:rPr>
            </w:pPr>
            <w:r>
              <w:rPr>
                <w:sz w:val="20"/>
                <w:szCs w:val="20"/>
              </w:rPr>
              <w:t>NEXTJS</w:t>
            </w:r>
          </w:p>
          <w:p w14:paraId="3CB59480" w14:textId="77777777" w:rsidR="00DE3D27" w:rsidRDefault="00000000">
            <w:pPr>
              <w:pStyle w:val="TextLeft"/>
              <w:rPr>
                <w:sz w:val="20"/>
                <w:szCs w:val="20"/>
              </w:rPr>
            </w:pPr>
            <w:r>
              <w:rPr>
                <w:sz w:val="20"/>
                <w:szCs w:val="20"/>
              </w:rPr>
              <w:t>REACT</w:t>
            </w:r>
          </w:p>
          <w:p w14:paraId="1D0EB9C2" w14:textId="77777777" w:rsidR="00DE3D27" w:rsidRDefault="00000000">
            <w:pPr>
              <w:pStyle w:val="TextLeft"/>
              <w:wordWrap w:val="0"/>
              <w:rPr>
                <w:sz w:val="20"/>
                <w:szCs w:val="20"/>
              </w:rPr>
            </w:pPr>
            <w:r>
              <w:rPr>
                <w:sz w:val="20"/>
                <w:szCs w:val="20"/>
              </w:rPr>
              <w:t>REACT NATIVE</w:t>
            </w:r>
          </w:p>
          <w:p w14:paraId="777746E3" w14:textId="48429C58" w:rsidR="00144D85" w:rsidRDefault="00000000" w:rsidP="00144D85">
            <w:pPr>
              <w:pStyle w:val="TextLeft"/>
              <w:rPr>
                <w:sz w:val="20"/>
                <w:szCs w:val="20"/>
              </w:rPr>
            </w:pPr>
            <w:r>
              <w:rPr>
                <w:sz w:val="20"/>
                <w:szCs w:val="20"/>
              </w:rPr>
              <w:t>FLASK</w:t>
            </w:r>
          </w:p>
          <w:p w14:paraId="200AA561" w14:textId="67670DB2" w:rsidR="00144D85" w:rsidRDefault="00545694" w:rsidP="00144D85">
            <w:pPr>
              <w:pStyle w:val="TextLeft"/>
            </w:pPr>
            <w:r>
              <w:t>NODEJS</w:t>
            </w:r>
          </w:p>
          <w:p w14:paraId="4377A980" w14:textId="46D06B4D" w:rsidR="00144D85" w:rsidRDefault="00144D85" w:rsidP="00144D85">
            <w:pPr>
              <w:pStyle w:val="TextLeft"/>
            </w:pPr>
            <w:r>
              <w:t>MONGODB</w:t>
            </w:r>
          </w:p>
          <w:p w14:paraId="67D2B799" w14:textId="5907ADE8" w:rsidR="00144D85" w:rsidRDefault="00144D85" w:rsidP="00144D85">
            <w:pPr>
              <w:pStyle w:val="TextLeft"/>
            </w:pPr>
            <w:r>
              <w:t>SQL</w:t>
            </w:r>
          </w:p>
          <w:p w14:paraId="11B0C6E2" w14:textId="1E4D7D29" w:rsidR="000A2BD6" w:rsidRDefault="00144D85" w:rsidP="007F4F63">
            <w:pPr>
              <w:pStyle w:val="TextLeft"/>
            </w:pPr>
            <w:r>
              <w:t>C#</w:t>
            </w:r>
          </w:p>
          <w:p w14:paraId="05EEC0E7" w14:textId="1DE59872" w:rsidR="000A2BD6" w:rsidRPr="000A2BD6" w:rsidRDefault="000A2BD6" w:rsidP="000A2BD6">
            <w:pPr>
              <w:pStyle w:val="Heading1"/>
            </w:pPr>
            <w:r>
              <w:t>State Management Tools</w:t>
            </w:r>
          </w:p>
          <w:p w14:paraId="75295FFA" w14:textId="6CE0BBD8" w:rsidR="000A2BD6" w:rsidRDefault="000A2BD6" w:rsidP="000A2BD6">
            <w:pPr>
              <w:pStyle w:val="TextLeft"/>
            </w:pPr>
            <w:r>
              <w:t>ZUSTAND</w:t>
            </w:r>
          </w:p>
          <w:p w14:paraId="2A05F126" w14:textId="6F40D317" w:rsidR="00DE3D27" w:rsidRDefault="000A2BD6" w:rsidP="007F4F63">
            <w:pPr>
              <w:pStyle w:val="TextLeft"/>
            </w:pPr>
            <w:r>
              <w:t>REDUX</w:t>
            </w:r>
            <w:r w:rsidR="003A5612">
              <w:t xml:space="preserve"> </w:t>
            </w:r>
          </w:p>
        </w:tc>
        <w:tc>
          <w:tcPr>
            <w:tcW w:w="8701" w:type="dxa"/>
            <w:gridSpan w:val="3"/>
            <w:tcBorders>
              <w:left w:val="single" w:sz="18" w:space="0" w:color="648276" w:themeColor="accent5"/>
              <w:bottom w:val="single" w:sz="8" w:space="0" w:color="648276" w:themeColor="accent5"/>
            </w:tcBorders>
          </w:tcPr>
          <w:sdt>
            <w:sdtPr>
              <w:id w:val="-1767221959"/>
              <w:placeholder>
                <w:docPart w:val="24792C8959514B9DAAAA070D0DA08424"/>
              </w:placeholder>
              <w:temporary/>
              <w:showingPlcHdr/>
              <w15:appearance w15:val="hidden"/>
              <w:text/>
            </w:sdtPr>
            <w:sdtContent>
              <w:p w14:paraId="41011725" w14:textId="77777777" w:rsidR="00DE3D27" w:rsidRDefault="00000000">
                <w:pPr>
                  <w:pStyle w:val="Heading2"/>
                </w:pPr>
                <w:r>
                  <w:t>Experience</w:t>
                </w:r>
              </w:p>
            </w:sdtContent>
          </w:sdt>
          <w:p w14:paraId="61E1C633" w14:textId="77777777" w:rsidR="00DE3D27" w:rsidRDefault="00000000">
            <w:pPr>
              <w:pStyle w:val="SmallText"/>
            </w:pPr>
            <w:r>
              <w:t>November 2023—March 2024</w:t>
            </w:r>
          </w:p>
          <w:p w14:paraId="2D7D719D" w14:textId="7635B116" w:rsidR="00DE3D27" w:rsidRDefault="00E87885">
            <w:pPr>
              <w:pStyle w:val="TextRight"/>
              <w:rPr>
                <w:rStyle w:val="Emphasis"/>
              </w:rPr>
            </w:pPr>
            <w:r>
              <w:rPr>
                <w:rStyle w:val="Emphasis"/>
              </w:rPr>
              <w:t>Interned as a Full Stack Developer at STMA in Takoradi</w:t>
            </w:r>
          </w:p>
          <w:p w14:paraId="150E7D6C" w14:textId="0D6F5D61" w:rsidR="00DE3D27" w:rsidRDefault="00E87885" w:rsidP="00B62487">
            <w:pPr>
              <w:pStyle w:val="SmallText"/>
            </w:pPr>
            <w:r w:rsidRPr="00E87885">
              <w:t>In this role, I designed, developed, and managed a full web application and data collection site, handling the entire project lifecycle. I built user-friendly interfaces with HTML, CSS, JavaScript, React, and Flask, and integrated front-end and back-end systems using Python and Flask for efficient data processes. This experience strengthened my technical expertise, project management, and collaboration skills while contributing to the innovation and growth of STMA’s projects.</w:t>
            </w:r>
          </w:p>
          <w:p w14:paraId="67EE5B38" w14:textId="77777777" w:rsidR="00DE3D27" w:rsidRDefault="00DE3D27"/>
          <w:p w14:paraId="3E2E5C05" w14:textId="77777777" w:rsidR="00DE3D27" w:rsidRDefault="00000000">
            <w:pPr>
              <w:pStyle w:val="SmallText"/>
            </w:pPr>
            <w:r>
              <w:t xml:space="preserve"> November 2022—January 2023</w:t>
            </w:r>
          </w:p>
          <w:p w14:paraId="138CFC24" w14:textId="77777777" w:rsidR="00DE3D27" w:rsidRDefault="00000000">
            <w:pPr>
              <w:pStyle w:val="TextRight"/>
              <w:rPr>
                <w:rStyle w:val="Emphasis"/>
              </w:rPr>
            </w:pPr>
            <w:r>
              <w:rPr>
                <w:rStyle w:val="Emphasis"/>
              </w:rPr>
              <w:t>Intern, GPHA MIS Department</w:t>
            </w:r>
          </w:p>
          <w:p w14:paraId="22B1C021" w14:textId="77777777" w:rsidR="00DE3D27" w:rsidRDefault="00000000" w:rsidP="00B62487">
            <w:pPr>
              <w:pStyle w:val="SmallText"/>
            </w:pPr>
            <w:r>
              <w:t>This internship provided me with a comprehensive understanding of networking, management, and software development, and their roles in creating a flexible and efficient working environment.</w:t>
            </w:r>
          </w:p>
          <w:p w14:paraId="65AACA44" w14:textId="77777777" w:rsidR="00E87885" w:rsidRDefault="00E87885" w:rsidP="00E87885"/>
          <w:p w14:paraId="706EA3BE" w14:textId="7FCA80EE" w:rsidR="00E87885" w:rsidRDefault="00E87885" w:rsidP="00E87885">
            <w:pPr>
              <w:pStyle w:val="SmallText"/>
            </w:pPr>
            <w:r>
              <w:t>October 2024—October 2025</w:t>
            </w:r>
          </w:p>
          <w:p w14:paraId="5F8CA643" w14:textId="6D54F9E6" w:rsidR="00E87885" w:rsidRDefault="00E87885" w:rsidP="00E87885">
            <w:pPr>
              <w:pStyle w:val="TextRight"/>
              <w:rPr>
                <w:rStyle w:val="Emphasis"/>
              </w:rPr>
            </w:pPr>
            <w:r>
              <w:rPr>
                <w:rStyle w:val="Emphasis"/>
              </w:rPr>
              <w:t>Full-time, Innorik (Frontend Developer)</w:t>
            </w:r>
          </w:p>
          <w:p w14:paraId="2413111C" w14:textId="77777777" w:rsidR="00DE3D27" w:rsidRDefault="007661DE" w:rsidP="00B62487">
            <w:pPr>
              <w:pStyle w:val="SmallText"/>
            </w:pPr>
            <w:r w:rsidRPr="007661DE">
              <w:t>In this role, I was part of the frontend team responsible for building web applications and user-friendly websites for clients. I also worked with CI/CD pipelines using GitHub to streamline deployments and ensure smooth integration of new features. This experience equipped me with strong skills in modern frontend development, collaboration, and delivering solutions that meet both functional and user experience requirements.</w:t>
            </w:r>
          </w:p>
          <w:p w14:paraId="18247DAB" w14:textId="70287D7B" w:rsidR="007F4F63" w:rsidRPr="007F4F63" w:rsidRDefault="007F4F63" w:rsidP="007F4F63"/>
        </w:tc>
      </w:tr>
      <w:tr w:rsidR="00DE3D27" w14:paraId="0F868C3C" w14:textId="77777777" w:rsidTr="00B62487">
        <w:trPr>
          <w:trHeight w:val="390"/>
        </w:trPr>
        <w:tc>
          <w:tcPr>
            <w:tcW w:w="2511" w:type="dxa"/>
            <w:gridSpan w:val="2"/>
            <w:tcBorders>
              <w:right w:val="single" w:sz="18" w:space="0" w:color="648276" w:themeColor="accent5"/>
            </w:tcBorders>
          </w:tcPr>
          <w:p w14:paraId="2A814014" w14:textId="77777777" w:rsidR="007F4F63" w:rsidRDefault="007F4F63" w:rsidP="00B62487"/>
          <w:p w14:paraId="24EF02B5" w14:textId="77777777" w:rsidR="007F4F63" w:rsidRDefault="007F4F63" w:rsidP="007F4F63">
            <w:pPr>
              <w:pStyle w:val="Heading1"/>
            </w:pPr>
            <w:r>
              <w:t>Technical Tools</w:t>
            </w:r>
          </w:p>
          <w:p w14:paraId="00479C38" w14:textId="77777777" w:rsidR="007F4F63" w:rsidRDefault="007F4F63" w:rsidP="007F4F63">
            <w:pPr>
              <w:pStyle w:val="TextLeft"/>
            </w:pPr>
            <w:r>
              <w:t>POSTMAN</w:t>
            </w:r>
          </w:p>
          <w:p w14:paraId="5640C83D" w14:textId="77777777" w:rsidR="007F4F63" w:rsidRDefault="007F4F63" w:rsidP="007F4F63">
            <w:pPr>
              <w:pStyle w:val="TextLeft"/>
            </w:pPr>
            <w:r>
              <w:t>DOCKER</w:t>
            </w:r>
          </w:p>
          <w:p w14:paraId="54E0DCB2" w14:textId="0E4EB956" w:rsidR="007F4F63" w:rsidRDefault="007F4F63" w:rsidP="007F4F63">
            <w:pPr>
              <w:pStyle w:val="TextLeft"/>
            </w:pPr>
            <w:r>
              <w:t xml:space="preserve">GIT                                </w:t>
            </w:r>
          </w:p>
          <w:p w14:paraId="02B8CD71" w14:textId="77777777" w:rsidR="00B62487" w:rsidRDefault="00B62487" w:rsidP="00B62487"/>
          <w:p w14:paraId="52F1ACFE" w14:textId="54EE6770" w:rsidR="007F4F63" w:rsidRPr="00B62487" w:rsidRDefault="007F4F63" w:rsidP="00B62487"/>
        </w:tc>
        <w:tc>
          <w:tcPr>
            <w:tcW w:w="8701" w:type="dxa"/>
            <w:gridSpan w:val="3"/>
            <w:tcBorders>
              <w:left w:val="single" w:sz="18" w:space="0" w:color="648276" w:themeColor="accent5"/>
              <w:bottom w:val="single" w:sz="4" w:space="0" w:color="648276" w:themeColor="accent5"/>
            </w:tcBorders>
          </w:tcPr>
          <w:p w14:paraId="1C86606C" w14:textId="77777777" w:rsidR="00DE3D27" w:rsidRDefault="00000000">
            <w:pPr>
              <w:pStyle w:val="Heading2"/>
              <w:rPr>
                <w:rFonts w:asciiTheme="minorHAnsi" w:hAnsiTheme="minorHAnsi"/>
                <w:color w:val="auto"/>
                <w:sz w:val="22"/>
                <w:szCs w:val="22"/>
              </w:rPr>
            </w:pPr>
            <w:r>
              <w:rPr>
                <w:szCs w:val="22"/>
              </w:rPr>
              <w:t>Education</w:t>
            </w:r>
          </w:p>
          <w:p w14:paraId="6A2DC209" w14:textId="77777777" w:rsidR="00DE3D27" w:rsidRDefault="00000000">
            <w:pPr>
              <w:pStyle w:val="SmallText"/>
            </w:pPr>
            <w:r>
              <w:t>2020-2024</w:t>
            </w:r>
          </w:p>
          <w:p w14:paraId="7879B2F3" w14:textId="77777777" w:rsidR="00DE3D27" w:rsidRDefault="00000000">
            <w:pPr>
              <w:pStyle w:val="TextRight"/>
              <w:rPr>
                <w:rStyle w:val="Emphasis"/>
              </w:rPr>
            </w:pPr>
            <w:r>
              <w:rPr>
                <w:rStyle w:val="Emphasis"/>
              </w:rPr>
              <w:t xml:space="preserve">Takoradi Technical University </w:t>
            </w:r>
          </w:p>
          <w:p w14:paraId="6FD312C1" w14:textId="77777777" w:rsidR="00DE3D27" w:rsidRDefault="00000000" w:rsidP="00B62487">
            <w:pPr>
              <w:pStyle w:val="SmallText"/>
            </w:pPr>
            <w:r>
              <w:t>Bachelor of Technology in Information Technology - 4 years</w:t>
            </w:r>
          </w:p>
          <w:p w14:paraId="0F836755" w14:textId="77777777" w:rsidR="00DE3D27" w:rsidRDefault="00DE3D27">
            <w:pPr>
              <w:tabs>
                <w:tab w:val="left" w:pos="540"/>
                <w:tab w:val="left" w:pos="1350"/>
                <w:tab w:val="left" w:pos="2070"/>
                <w:tab w:val="left" w:pos="7830"/>
              </w:tabs>
              <w:overflowPunct w:val="0"/>
              <w:autoSpaceDE w:val="0"/>
              <w:autoSpaceDN w:val="0"/>
              <w:adjustRightInd w:val="0"/>
              <w:contextualSpacing/>
              <w:textAlignment w:val="baseline"/>
              <w:rPr>
                <w:rFonts w:ascii="Calibri Light" w:hAnsi="Calibri Light" w:cs="Calibri Light"/>
              </w:rPr>
            </w:pPr>
          </w:p>
          <w:p w14:paraId="3F1FED0A" w14:textId="77777777" w:rsidR="00DE3D27" w:rsidRDefault="00000000">
            <w:pPr>
              <w:pStyle w:val="SmallText"/>
            </w:pPr>
            <w:r>
              <w:t>2018-2019</w:t>
            </w:r>
          </w:p>
          <w:p w14:paraId="46D56536" w14:textId="77777777" w:rsidR="00DE3D27" w:rsidRDefault="00000000">
            <w:pPr>
              <w:pStyle w:val="TextRight"/>
              <w:rPr>
                <w:rStyle w:val="Emphasis"/>
              </w:rPr>
            </w:pPr>
            <w:r>
              <w:rPr>
                <w:rStyle w:val="Emphasis"/>
              </w:rPr>
              <w:t xml:space="preserve">MobileCare  </w:t>
            </w:r>
          </w:p>
          <w:p w14:paraId="03989486" w14:textId="77777777" w:rsidR="00DE3D27" w:rsidRDefault="00000000" w:rsidP="00B62487">
            <w:pPr>
              <w:pStyle w:val="SmallText"/>
            </w:pPr>
            <w:r>
              <w:t>Provided hardware support and maintenance for one year.</w:t>
            </w:r>
          </w:p>
        </w:tc>
      </w:tr>
      <w:tr w:rsidR="003A5612" w14:paraId="7119AD4A" w14:textId="77777777" w:rsidTr="00B62487">
        <w:trPr>
          <w:trHeight w:val="242"/>
        </w:trPr>
        <w:tc>
          <w:tcPr>
            <w:tcW w:w="2511" w:type="dxa"/>
            <w:gridSpan w:val="2"/>
            <w:tcBorders>
              <w:right w:val="single" w:sz="18" w:space="0" w:color="648276" w:themeColor="accent5"/>
            </w:tcBorders>
          </w:tcPr>
          <w:p w14:paraId="64260B8D" w14:textId="77777777" w:rsidR="003A5612" w:rsidRDefault="003A5612">
            <w:pPr>
              <w:pStyle w:val="Heading1"/>
            </w:pPr>
          </w:p>
        </w:tc>
        <w:tc>
          <w:tcPr>
            <w:tcW w:w="8701" w:type="dxa"/>
            <w:gridSpan w:val="3"/>
            <w:tcBorders>
              <w:top w:val="single" w:sz="4" w:space="0" w:color="648276" w:themeColor="accent5"/>
              <w:left w:val="single" w:sz="18" w:space="0" w:color="648276" w:themeColor="accent5"/>
              <w:bottom w:val="single" w:sz="8" w:space="0" w:color="648276" w:themeColor="accent5"/>
            </w:tcBorders>
          </w:tcPr>
          <w:p w14:paraId="74E386AD" w14:textId="75C5C393" w:rsidR="00B62487" w:rsidRDefault="00B62487" w:rsidP="00B62487">
            <w:pPr>
              <w:pStyle w:val="Heading2"/>
            </w:pPr>
            <w:r>
              <w:t>Projects</w:t>
            </w:r>
          </w:p>
          <w:p w14:paraId="01F61819" w14:textId="2E7D5F2D" w:rsidR="00B62487" w:rsidRDefault="00B62487" w:rsidP="00B62487">
            <w:pPr>
              <w:rPr>
                <w:rFonts w:cs="Times New Roman (Body CS)"/>
                <w:color w:val="648276" w:themeColor="accent5"/>
                <w:sz w:val="22"/>
              </w:rPr>
            </w:pPr>
            <w:r>
              <w:rPr>
                <w:rFonts w:cs="Times New Roman (Body CS)"/>
                <w:color w:val="648276" w:themeColor="accent5"/>
                <w:sz w:val="22"/>
              </w:rPr>
              <w:t>Cafeu</w:t>
            </w:r>
          </w:p>
          <w:p w14:paraId="0099FCEA" w14:textId="77777777" w:rsidR="003A5612" w:rsidRDefault="00B62487" w:rsidP="00B62487">
            <w:pPr>
              <w:rPr>
                <w:i/>
                <w:color w:val="404040" w:themeColor="text1" w:themeTint="BF"/>
                <w:sz w:val="20"/>
              </w:rPr>
            </w:pPr>
            <w:r w:rsidRPr="00B62487">
              <w:rPr>
                <w:i/>
                <w:color w:val="404040" w:themeColor="text1" w:themeTint="BF"/>
                <w:sz w:val="20"/>
              </w:rPr>
              <w:t xml:space="preserve">Developed a modern and responsive restaurant website using </w:t>
            </w:r>
            <w:r w:rsidRPr="00B62487">
              <w:rPr>
                <w:bCs/>
                <w:i/>
                <w:color w:val="404040" w:themeColor="text1" w:themeTint="BF"/>
                <w:sz w:val="20"/>
              </w:rPr>
              <w:t>Next.js, Tailwind CSS, and Lucide React</w:t>
            </w:r>
            <w:r w:rsidRPr="00B62487">
              <w:rPr>
                <w:i/>
                <w:color w:val="404040" w:themeColor="text1" w:themeTint="BF"/>
                <w:sz w:val="20"/>
              </w:rPr>
              <w:t xml:space="preserve">. The application features an elegant menu display, smooth navigation, and a clean UI optimized for both desktop and mobile devices. Deployed on </w:t>
            </w:r>
            <w:r w:rsidRPr="00B62487">
              <w:rPr>
                <w:bCs/>
                <w:i/>
                <w:color w:val="404040" w:themeColor="text1" w:themeTint="BF"/>
                <w:sz w:val="20"/>
              </w:rPr>
              <w:t>Vercel</w:t>
            </w:r>
            <w:r w:rsidRPr="00B62487">
              <w:rPr>
                <w:i/>
                <w:color w:val="404040" w:themeColor="text1" w:themeTint="BF"/>
                <w:sz w:val="20"/>
              </w:rPr>
              <w:t xml:space="preserve"> for fast, reliable hosting: </w:t>
            </w:r>
            <w:hyperlink r:id="rId11" w:tgtFrame="_new" w:history="1">
              <w:r w:rsidRPr="00B62487">
                <w:rPr>
                  <w:rStyle w:val="Hyperlink"/>
                  <w:i/>
                  <w:color w:val="F9C74F" w:themeColor="hyperlink" w:themeTint="BF"/>
                  <w:sz w:val="20"/>
                </w:rPr>
                <w:t>restaurant-portfolio-sepia.vercel.app</w:t>
              </w:r>
            </w:hyperlink>
            <w:r w:rsidRPr="00B62487">
              <w:rPr>
                <w:i/>
                <w:color w:val="404040" w:themeColor="text1" w:themeTint="BF"/>
                <w:sz w:val="20"/>
              </w:rPr>
              <w:t>. This project enhanced my expertise in building production-ready web applications with a focus on performance, usability, and modern design practices.</w:t>
            </w:r>
          </w:p>
          <w:p w14:paraId="724A8D73" w14:textId="77777777" w:rsidR="00B62487" w:rsidRDefault="00B62487" w:rsidP="00B62487">
            <w:pPr>
              <w:rPr>
                <w:i/>
                <w:color w:val="404040" w:themeColor="text1" w:themeTint="BF"/>
                <w:sz w:val="20"/>
              </w:rPr>
            </w:pPr>
          </w:p>
          <w:p w14:paraId="125F9BE7" w14:textId="235C7EE8" w:rsidR="00B62487" w:rsidRDefault="00B62487" w:rsidP="00B62487">
            <w:pPr>
              <w:rPr>
                <w:rFonts w:cs="Times New Roman (Body CS)"/>
                <w:color w:val="648276" w:themeColor="accent5"/>
                <w:sz w:val="22"/>
              </w:rPr>
            </w:pPr>
            <w:r>
              <w:rPr>
                <w:rFonts w:cs="Times New Roman (Body CS)"/>
                <w:color w:val="648276" w:themeColor="accent5"/>
                <w:sz w:val="22"/>
              </w:rPr>
              <w:t>XavsLab</w:t>
            </w:r>
          </w:p>
          <w:p w14:paraId="3F97B117" w14:textId="77C59813" w:rsidR="006C3317" w:rsidRDefault="00635391" w:rsidP="006C3317">
            <w:pPr>
              <w:pStyle w:val="SmallText"/>
            </w:pPr>
            <w:r w:rsidRPr="00635391">
              <w:t xml:space="preserve">Developed a professional software development company website to showcase services, expertise, and portfolio projects. Built with </w:t>
            </w:r>
            <w:r w:rsidRPr="00635391">
              <w:rPr>
                <w:b/>
                <w:bCs/>
              </w:rPr>
              <w:t>Next.js and Tailwind CSS</w:t>
            </w:r>
            <w:r w:rsidRPr="00635391">
              <w:t xml:space="preserve"> and integrated an </w:t>
            </w:r>
            <w:r w:rsidRPr="00635391">
              <w:rPr>
                <w:b/>
                <w:bCs/>
              </w:rPr>
              <w:t>AI-powered chat assistant</w:t>
            </w:r>
            <w:r w:rsidRPr="00635391">
              <w:t xml:space="preserve"> to engage visitors and provide instant support. Designed with a clean, responsive interface optimized for accessibility and performance. Deployed on </w:t>
            </w:r>
            <w:r w:rsidRPr="00635391">
              <w:rPr>
                <w:b/>
                <w:bCs/>
              </w:rPr>
              <w:t>Vercel</w:t>
            </w:r>
            <w:r w:rsidRPr="00635391">
              <w:t xml:space="preserve"> for seamless scalability: </w:t>
            </w:r>
            <w:hyperlink r:id="rId12" w:tgtFrame="_new" w:history="1">
              <w:r w:rsidRPr="00635391">
                <w:rPr>
                  <w:rStyle w:val="Hyperlink"/>
                  <w:rFonts w:cs="Times New Roman (Body CS)"/>
                  <w:sz w:val="22"/>
                </w:rPr>
                <w:t>xavstech.vercel.app</w:t>
              </w:r>
            </w:hyperlink>
            <w:r w:rsidRPr="00635391">
              <w:t>. This project enhanced my skills in AI integration, modern web development, and creating interactive user experiences.</w:t>
            </w:r>
          </w:p>
          <w:p w14:paraId="672505E2" w14:textId="77777777" w:rsidR="00B62487" w:rsidRDefault="00B62487" w:rsidP="00B62487">
            <w:pPr>
              <w:rPr>
                <w:i/>
                <w:color w:val="404040" w:themeColor="text1" w:themeTint="BF"/>
                <w:sz w:val="20"/>
              </w:rPr>
            </w:pPr>
          </w:p>
          <w:p w14:paraId="1074CDA2" w14:textId="498F8047" w:rsidR="006C3317" w:rsidRDefault="006C3317" w:rsidP="006C3317">
            <w:pPr>
              <w:rPr>
                <w:rFonts w:cs="Times New Roman (Body CS)"/>
                <w:color w:val="648276" w:themeColor="accent5"/>
                <w:sz w:val="22"/>
              </w:rPr>
            </w:pPr>
            <w:r>
              <w:rPr>
                <w:rFonts w:cs="Times New Roman (Body CS)"/>
                <w:color w:val="648276" w:themeColor="accent5"/>
                <w:sz w:val="22"/>
              </w:rPr>
              <w:t>Beatitude Ventures</w:t>
            </w:r>
          </w:p>
          <w:p w14:paraId="5963CC9B" w14:textId="3296F1A3" w:rsidR="006C3317" w:rsidRDefault="006C3317" w:rsidP="006C3317">
            <w:pPr>
              <w:pStyle w:val="SmallText"/>
            </w:pPr>
            <w:r w:rsidRPr="006C3317">
              <w:t xml:space="preserve">Designed and developed a professional software development company website to highlight services, solutions, and portfolio. Built with </w:t>
            </w:r>
            <w:r w:rsidRPr="006C3317">
              <w:rPr>
                <w:b/>
                <w:bCs/>
              </w:rPr>
              <w:t>Next.js and Tailwind CSS</w:t>
            </w:r>
            <w:r w:rsidRPr="006C3317">
              <w:t xml:space="preserve">, ensuring a responsive and modern UI optimized for performance and accessibility. Deployed on </w:t>
            </w:r>
            <w:r w:rsidRPr="006C3317">
              <w:rPr>
                <w:b/>
                <w:bCs/>
              </w:rPr>
              <w:t>Vercel</w:t>
            </w:r>
            <w:r w:rsidRPr="006C3317">
              <w:t xml:space="preserve"> for reliable hosting</w:t>
            </w:r>
            <w:r w:rsidR="0002796D">
              <w:t>:</w:t>
            </w:r>
            <w:r w:rsidR="0002796D" w:rsidRPr="0002796D">
              <w:rPr>
                <w:i w:val="0"/>
                <w:sz w:val="24"/>
              </w:rPr>
              <w:t xml:space="preserve"> </w:t>
            </w:r>
            <w:hyperlink r:id="rId13" w:history="1">
              <w:r w:rsidR="0002796D" w:rsidRPr="0002796D">
                <w:rPr>
                  <w:rStyle w:val="Hyperlink"/>
                  <w:color w:val="F9C74F" w:themeColor="hyperlink" w:themeTint="BF"/>
                </w:rPr>
                <w:t>Beatitude Ventures</w:t>
              </w:r>
            </w:hyperlink>
            <w:r w:rsidR="0002796D">
              <w:t xml:space="preserve"> </w:t>
            </w:r>
            <w:r w:rsidRPr="006C3317">
              <w:t>and scalability. This project strengthened my expertise in creating corporate websites with a focus on branding, usability, and seamless navigation.</w:t>
            </w:r>
          </w:p>
          <w:p w14:paraId="1A292FCE" w14:textId="77777777" w:rsidR="006C3317" w:rsidRDefault="006C3317" w:rsidP="006C3317"/>
          <w:p w14:paraId="7542B87D" w14:textId="2DF5B377" w:rsidR="006C3317" w:rsidRDefault="0002796D" w:rsidP="006C3317">
            <w:pPr>
              <w:rPr>
                <w:rFonts w:cs="Times New Roman (Body CS)"/>
                <w:color w:val="648276" w:themeColor="accent5"/>
                <w:sz w:val="22"/>
              </w:rPr>
            </w:pPr>
            <w:r>
              <w:rPr>
                <w:rFonts w:cs="Times New Roman (Body CS)"/>
                <w:color w:val="648276" w:themeColor="accent5"/>
                <w:sz w:val="22"/>
              </w:rPr>
              <w:t>Supermarket Webapp</w:t>
            </w:r>
          </w:p>
          <w:p w14:paraId="3FFA25E8" w14:textId="6888042A" w:rsidR="00B62487" w:rsidRPr="0002796D" w:rsidRDefault="0002796D" w:rsidP="00B62487">
            <w:pPr>
              <w:rPr>
                <w:rFonts w:cs="Times New Roman (Body CS)"/>
                <w:color w:val="648276" w:themeColor="accent5"/>
                <w:sz w:val="22"/>
              </w:rPr>
            </w:pPr>
            <w:r w:rsidRPr="0002796D">
              <w:rPr>
                <w:i/>
                <w:color w:val="404040" w:themeColor="text1" w:themeTint="BF"/>
                <w:sz w:val="20"/>
              </w:rPr>
              <w:t xml:space="preserve">Built a full-stack web application for a supermarket to manage and store inventory data. Implemented </w:t>
            </w:r>
            <w:r w:rsidRPr="0002796D">
              <w:rPr>
                <w:b/>
                <w:bCs/>
                <w:i/>
                <w:color w:val="404040" w:themeColor="text1" w:themeTint="BF"/>
                <w:sz w:val="20"/>
              </w:rPr>
              <w:t>Flask APIs</w:t>
            </w:r>
            <w:r w:rsidRPr="0002796D">
              <w:rPr>
                <w:i/>
                <w:color w:val="404040" w:themeColor="text1" w:themeTint="BF"/>
                <w:sz w:val="20"/>
              </w:rPr>
              <w:t xml:space="preserve"> with </w:t>
            </w:r>
            <w:r w:rsidRPr="0002796D">
              <w:rPr>
                <w:b/>
                <w:bCs/>
                <w:i/>
                <w:color w:val="404040" w:themeColor="text1" w:themeTint="BF"/>
                <w:sz w:val="20"/>
              </w:rPr>
              <w:t>JWT authentication</w:t>
            </w:r>
            <w:r w:rsidRPr="0002796D">
              <w:rPr>
                <w:i/>
                <w:color w:val="404040" w:themeColor="text1" w:themeTint="BF"/>
                <w:sz w:val="20"/>
              </w:rPr>
              <w:t xml:space="preserve"> for secure user access and data handling and developed the frontend using </w:t>
            </w:r>
            <w:r w:rsidRPr="0002796D">
              <w:rPr>
                <w:b/>
                <w:bCs/>
                <w:i/>
                <w:color w:val="404040" w:themeColor="text1" w:themeTint="BF"/>
                <w:sz w:val="20"/>
              </w:rPr>
              <w:t>Next.js and Tailwind CSS</w:t>
            </w:r>
            <w:r w:rsidRPr="0002796D">
              <w:rPr>
                <w:i/>
                <w:color w:val="404040" w:themeColor="text1" w:themeTint="BF"/>
                <w:sz w:val="20"/>
              </w:rPr>
              <w:t xml:space="preserve"> for a responsive and intuitive interface. Deployed on </w:t>
            </w:r>
            <w:r w:rsidRPr="0002796D">
              <w:rPr>
                <w:b/>
                <w:bCs/>
                <w:i/>
                <w:color w:val="404040" w:themeColor="text1" w:themeTint="BF"/>
                <w:sz w:val="20"/>
              </w:rPr>
              <w:t>Vercel</w:t>
            </w:r>
            <w:r w:rsidRPr="0002796D">
              <w:rPr>
                <w:i/>
                <w:color w:val="404040" w:themeColor="text1" w:themeTint="BF"/>
                <w:sz w:val="20"/>
              </w:rPr>
              <w:t xml:space="preserve">: </w:t>
            </w:r>
            <w:hyperlink r:id="rId14" w:tgtFrame="_new" w:history="1">
              <w:r w:rsidRPr="0002796D">
                <w:rPr>
                  <w:rStyle w:val="Hyperlink"/>
                  <w:i/>
                  <w:color w:val="F9C74F" w:themeColor="hyperlink" w:themeTint="BF"/>
                  <w:sz w:val="20"/>
                </w:rPr>
                <w:t>supermarket-chi.vercel.app</w:t>
              </w:r>
            </w:hyperlink>
            <w:r w:rsidRPr="0002796D">
              <w:rPr>
                <w:i/>
                <w:color w:val="404040" w:themeColor="text1" w:themeTint="BF"/>
                <w:sz w:val="20"/>
              </w:rPr>
              <w:t xml:space="preserve">. The system allows efficient inventory tracking, product management, and secure access control. This project strengthened my skills in </w:t>
            </w:r>
            <w:r w:rsidRPr="0002796D">
              <w:rPr>
                <w:b/>
                <w:bCs/>
                <w:i/>
                <w:color w:val="404040" w:themeColor="text1" w:themeTint="BF"/>
                <w:sz w:val="20"/>
              </w:rPr>
              <w:t>API development, authentication workflows, and integrating backend services with modern frontend frameworks</w:t>
            </w:r>
            <w:r w:rsidRPr="0002796D">
              <w:rPr>
                <w:i/>
                <w:color w:val="404040" w:themeColor="text1" w:themeTint="BF"/>
                <w:sz w:val="20"/>
              </w:rPr>
              <w:t>.</w:t>
            </w:r>
          </w:p>
          <w:p w14:paraId="22960A66" w14:textId="1F61B1FE" w:rsidR="00B62487" w:rsidRPr="00B62487" w:rsidRDefault="00B62487" w:rsidP="00B62487">
            <w:pPr>
              <w:rPr>
                <w:rFonts w:cs="Times New Roman (Body CS)"/>
                <w:color w:val="648276" w:themeColor="accent5"/>
                <w:sz w:val="22"/>
              </w:rPr>
            </w:pPr>
          </w:p>
        </w:tc>
      </w:tr>
      <w:tr w:rsidR="00DE3D27" w14:paraId="6C49B19C" w14:textId="77777777" w:rsidTr="00B62487">
        <w:trPr>
          <w:trHeight w:val="242"/>
        </w:trPr>
        <w:tc>
          <w:tcPr>
            <w:tcW w:w="2511" w:type="dxa"/>
            <w:gridSpan w:val="2"/>
            <w:tcBorders>
              <w:right w:val="single" w:sz="18" w:space="0" w:color="648276" w:themeColor="accent5"/>
            </w:tcBorders>
          </w:tcPr>
          <w:p w14:paraId="37BE8C13" w14:textId="77777777" w:rsidR="00DE3D27" w:rsidRDefault="00DE3D27">
            <w:pPr>
              <w:pStyle w:val="Heading1"/>
            </w:pPr>
          </w:p>
        </w:tc>
        <w:tc>
          <w:tcPr>
            <w:tcW w:w="8701" w:type="dxa"/>
            <w:gridSpan w:val="3"/>
            <w:tcBorders>
              <w:top w:val="single" w:sz="4" w:space="0" w:color="648276" w:themeColor="accent5"/>
              <w:left w:val="single" w:sz="18" w:space="0" w:color="648276" w:themeColor="accent5"/>
              <w:bottom w:val="single" w:sz="8" w:space="0" w:color="648276" w:themeColor="accent5"/>
            </w:tcBorders>
          </w:tcPr>
          <w:p w14:paraId="24108A2C" w14:textId="77777777" w:rsidR="00DE3D27" w:rsidRDefault="00000000">
            <w:pPr>
              <w:pStyle w:val="Heading2"/>
              <w:rPr>
                <w:szCs w:val="22"/>
              </w:rPr>
            </w:pPr>
            <w:r>
              <w:rPr>
                <w:szCs w:val="22"/>
              </w:rPr>
              <w:t>References</w:t>
            </w:r>
          </w:p>
          <w:p w14:paraId="29918896" w14:textId="77777777" w:rsidR="00DE3D27" w:rsidRDefault="00000000">
            <w:pPr>
              <w:pStyle w:val="TextLeft"/>
              <w:numPr>
                <w:ilvl w:val="0"/>
                <w:numId w:val="2"/>
              </w:numPr>
              <w:jc w:val="left"/>
            </w:pPr>
            <w:r>
              <w:rPr>
                <w:rStyle w:val="Strong"/>
              </w:rPr>
              <w:t>Mr. Steven Kwabena Darko</w:t>
            </w:r>
            <w:r>
              <w:t xml:space="preserve"> </w:t>
            </w:r>
          </w:p>
          <w:p w14:paraId="4F31AAB9" w14:textId="5EC39D69" w:rsidR="00DE3D27" w:rsidRDefault="00000000">
            <w:pPr>
              <w:pStyle w:val="TextLeft"/>
              <w:ind w:left="720"/>
              <w:jc w:val="left"/>
            </w:pPr>
            <w:r>
              <w:t xml:space="preserve">MIS Head </w:t>
            </w:r>
            <w:r w:rsidR="00E87885">
              <w:t>of</w:t>
            </w:r>
            <w:r>
              <w:t xml:space="preserve"> Department</w:t>
            </w:r>
          </w:p>
          <w:p w14:paraId="3F6F58F1" w14:textId="77777777" w:rsidR="00DE3D27" w:rsidRDefault="00000000">
            <w:pPr>
              <w:pStyle w:val="TextLeft"/>
              <w:jc w:val="left"/>
              <w:rPr>
                <w:rStyle w:val="Hyperlink"/>
              </w:rPr>
            </w:pPr>
            <w:r>
              <w:t xml:space="preserve">            STMA</w:t>
            </w:r>
            <w:r>
              <w:br/>
              <w:t xml:space="preserve">            Phone: 0543449896</w:t>
            </w:r>
            <w:r>
              <w:br/>
              <w:t xml:space="preserve">            Email: </w:t>
            </w:r>
            <w:hyperlink r:id="rId15" w:history="1">
              <w:r w:rsidR="00DE3D27">
                <w:rPr>
                  <w:rStyle w:val="Hyperlink"/>
                </w:rPr>
                <w:t>stephen.darko@stma.gov.gh</w:t>
              </w:r>
            </w:hyperlink>
          </w:p>
          <w:p w14:paraId="4558A230" w14:textId="77777777" w:rsidR="0002796D" w:rsidRDefault="0002796D" w:rsidP="0002796D"/>
          <w:p w14:paraId="2DC4E8DA" w14:textId="48A5B1E9" w:rsidR="0002796D" w:rsidRPr="0002796D" w:rsidRDefault="0002796D" w:rsidP="0002796D">
            <w:pPr>
              <w:pStyle w:val="TextRight"/>
              <w:numPr>
                <w:ilvl w:val="0"/>
                <w:numId w:val="5"/>
              </w:numPr>
              <w:rPr>
                <w:b/>
                <w:bCs/>
              </w:rPr>
            </w:pPr>
            <w:r w:rsidRPr="0002796D">
              <w:rPr>
                <w:b/>
                <w:bCs/>
              </w:rPr>
              <w:t>Mr. Hanniel Kingsley Quarm</w:t>
            </w:r>
          </w:p>
          <w:p w14:paraId="6702784A" w14:textId="0D59536A" w:rsidR="0002796D" w:rsidRDefault="0002796D" w:rsidP="0002796D">
            <w:pPr>
              <w:pStyle w:val="TextRight"/>
              <w:ind w:left="720"/>
            </w:pPr>
            <w:r>
              <w:t>Founder of Pomegrid</w:t>
            </w:r>
          </w:p>
          <w:p w14:paraId="2E8239A9" w14:textId="0C3FF9A8" w:rsidR="0002796D" w:rsidRDefault="0002796D" w:rsidP="0002796D">
            <w:pPr>
              <w:pStyle w:val="TextRight"/>
              <w:ind w:left="720"/>
            </w:pPr>
            <w:r>
              <w:t>Pomegrid</w:t>
            </w:r>
          </w:p>
          <w:p w14:paraId="611D9EC4" w14:textId="578FB89F" w:rsidR="0002796D" w:rsidRDefault="0002796D" w:rsidP="0002796D">
            <w:pPr>
              <w:pStyle w:val="TextRight"/>
              <w:ind w:left="720"/>
            </w:pPr>
            <w:r>
              <w:t>Phone: 0544743630</w:t>
            </w:r>
          </w:p>
          <w:p w14:paraId="0F916B8E" w14:textId="482FE492" w:rsidR="0002796D" w:rsidRPr="0002796D" w:rsidRDefault="0002796D" w:rsidP="0002796D">
            <w:pPr>
              <w:pStyle w:val="TextRight"/>
              <w:ind w:left="720"/>
            </w:pPr>
            <w:r>
              <w:t>Email: hanneilkingsley12@gmail.com</w:t>
            </w:r>
          </w:p>
          <w:p w14:paraId="2DB3F84F" w14:textId="77777777" w:rsidR="00DE3D27" w:rsidRDefault="00DE3D27"/>
        </w:tc>
      </w:tr>
    </w:tbl>
    <w:p w14:paraId="622F8F60" w14:textId="77777777" w:rsidR="00DE3D27" w:rsidRDefault="00DE3D27">
      <w:pPr>
        <w:tabs>
          <w:tab w:val="left" w:pos="1594"/>
        </w:tabs>
      </w:pPr>
    </w:p>
    <w:sectPr w:rsidR="00DE3D27">
      <w:footerReference w:type="default" r:id="rId16"/>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9EA29" w14:textId="77777777" w:rsidR="00CC30FA" w:rsidRDefault="00CC30FA">
      <w:r>
        <w:separator/>
      </w:r>
    </w:p>
  </w:endnote>
  <w:endnote w:type="continuationSeparator" w:id="0">
    <w:p w14:paraId="04BECB38" w14:textId="77777777" w:rsidR="00CC30FA" w:rsidRDefault="00CC3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BA36" w14:textId="77777777" w:rsidR="00DE3D27" w:rsidRDefault="00000000">
    <w:pPr>
      <w:pStyle w:val="Footer"/>
    </w:pPr>
    <w:r>
      <w:rPr>
        <w:noProof/>
      </w:rPr>
      <mc:AlternateContent>
        <mc:Choice Requires="wps">
          <w:drawing>
            <wp:anchor distT="0" distB="0" distL="114300" distR="114300" simplePos="0" relativeHeight="251659264" behindDoc="0" locked="0" layoutInCell="1" allowOverlap="1" wp14:anchorId="64BB7B44" wp14:editId="0774D784">
              <wp:simplePos x="0" y="0"/>
              <wp:positionH relativeFrom="page">
                <wp:posOffset>457200</wp:posOffset>
              </wp:positionH>
              <wp:positionV relativeFrom="page">
                <wp:posOffset>9593580</wp:posOffset>
              </wp:positionV>
              <wp:extent cx="6850380" cy="458470"/>
              <wp:effectExtent l="0" t="0" r="0" b="0"/>
              <wp:wrapNone/>
              <wp:docPr id="1" name="Rectangle 2"/>
              <wp:cNvGraphicFramePr/>
              <a:graphic xmlns:a="http://schemas.openxmlformats.org/drawingml/2006/main">
                <a:graphicData uri="http://schemas.microsoft.com/office/word/2010/wordprocessingShape">
                  <wps:wsp>
                    <wps:cNvSpPr/>
                    <wps:spPr bwMode="auto">
                      <a:xfrm>
                        <a:off x="0" y="0"/>
                        <a:ext cx="6850380" cy="458470"/>
                      </a:xfrm>
                      <a:prstGeom prst="rect">
                        <a:avLst/>
                      </a:prstGeom>
                      <a:solidFill>
                        <a:schemeClr val="accent5"/>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 o:spid="_x0000_s1026" o:spt="1" style="position:absolute;left:0pt;margin-left:36pt;margin-top:755.4pt;height:36.1pt;width:539.4pt;mso-position-horizontal-relative:page;mso-position-vertical-relative:page;z-index:251659264;mso-width-relative:page;mso-height-relative:page;" fillcolor="#648276 [3208]" filled="t" stroked="f" coordsize="21600,21600" o:gfxdata="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bZv/NgAAAANAQAADwAAAAAAAAABACAAAAAiAAAAZHJzL2Rvd25yZXYu&#10;eG1sUEsBAhQAFAAAAAgAh07iQHc9Lr77AQAA+QMAAA4AAAAAAAAAAQAgAAAAJwEAAGRycy9lMm9E&#10;b2MueG1sUEsFBgAAAAAGAAYAWQEAAJQFAAAAAA==&#10;">
              <v:fill on="t" focussize="0,0"/>
              <v:stroke on="f"/>
              <v:imagedata o:title=""/>
              <o:lock v:ext="edit" aspectratio="f"/>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C3AEB" w14:textId="77777777" w:rsidR="00CC30FA" w:rsidRDefault="00CC30FA">
      <w:r>
        <w:separator/>
      </w:r>
    </w:p>
  </w:footnote>
  <w:footnote w:type="continuationSeparator" w:id="0">
    <w:p w14:paraId="3A1C2A10" w14:textId="77777777" w:rsidR="00CC30FA" w:rsidRDefault="00CC30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6716"/>
    <w:multiLevelType w:val="hybridMultilevel"/>
    <w:tmpl w:val="02F2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B97EB8"/>
    <w:multiLevelType w:val="multilevel"/>
    <w:tmpl w:val="3EB97E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30F5DC3"/>
    <w:multiLevelType w:val="multilevel"/>
    <w:tmpl w:val="430F5D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4E537F7"/>
    <w:multiLevelType w:val="hybridMultilevel"/>
    <w:tmpl w:val="9B189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187F2E"/>
    <w:multiLevelType w:val="hybridMultilevel"/>
    <w:tmpl w:val="DE202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9425454">
    <w:abstractNumId w:val="1"/>
  </w:num>
  <w:num w:numId="2" w16cid:durableId="2101827462">
    <w:abstractNumId w:val="2"/>
  </w:num>
  <w:num w:numId="3" w16cid:durableId="307058059">
    <w:abstractNumId w:val="0"/>
  </w:num>
  <w:num w:numId="4" w16cid:durableId="700399745">
    <w:abstractNumId w:val="3"/>
  </w:num>
  <w:num w:numId="5" w16cid:durableId="702559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FA6"/>
    <w:rsid w:val="0002796D"/>
    <w:rsid w:val="000964A6"/>
    <w:rsid w:val="000A2BD6"/>
    <w:rsid w:val="000E1D44"/>
    <w:rsid w:val="000E4DA9"/>
    <w:rsid w:val="00123302"/>
    <w:rsid w:val="00124150"/>
    <w:rsid w:val="00144D85"/>
    <w:rsid w:val="00160912"/>
    <w:rsid w:val="0016696C"/>
    <w:rsid w:val="00166DAF"/>
    <w:rsid w:val="001A4DBF"/>
    <w:rsid w:val="001B744B"/>
    <w:rsid w:val="0020012E"/>
    <w:rsid w:val="0020696E"/>
    <w:rsid w:val="00220FF8"/>
    <w:rsid w:val="002356A2"/>
    <w:rsid w:val="002477CC"/>
    <w:rsid w:val="00260F1F"/>
    <w:rsid w:val="002D00A1"/>
    <w:rsid w:val="002D12DA"/>
    <w:rsid w:val="003019B2"/>
    <w:rsid w:val="00321EE1"/>
    <w:rsid w:val="00322BE7"/>
    <w:rsid w:val="0034688D"/>
    <w:rsid w:val="00375965"/>
    <w:rsid w:val="00397D52"/>
    <w:rsid w:val="003A5612"/>
    <w:rsid w:val="003A7366"/>
    <w:rsid w:val="003C6AE2"/>
    <w:rsid w:val="003F44FE"/>
    <w:rsid w:val="0040233B"/>
    <w:rsid w:val="00455D47"/>
    <w:rsid w:val="00481994"/>
    <w:rsid w:val="004F7001"/>
    <w:rsid w:val="00511A6E"/>
    <w:rsid w:val="00530EAB"/>
    <w:rsid w:val="00545694"/>
    <w:rsid w:val="005461FE"/>
    <w:rsid w:val="0057534A"/>
    <w:rsid w:val="005C65DC"/>
    <w:rsid w:val="00605A5B"/>
    <w:rsid w:val="00626EEB"/>
    <w:rsid w:val="00635391"/>
    <w:rsid w:val="006410A9"/>
    <w:rsid w:val="00651271"/>
    <w:rsid w:val="006833A0"/>
    <w:rsid w:val="00692B82"/>
    <w:rsid w:val="006A6FAE"/>
    <w:rsid w:val="006C3317"/>
    <w:rsid w:val="006C60E6"/>
    <w:rsid w:val="006D0F09"/>
    <w:rsid w:val="006E70D3"/>
    <w:rsid w:val="007302D3"/>
    <w:rsid w:val="007344C6"/>
    <w:rsid w:val="0075489F"/>
    <w:rsid w:val="007661DE"/>
    <w:rsid w:val="00781516"/>
    <w:rsid w:val="007856E9"/>
    <w:rsid w:val="00787029"/>
    <w:rsid w:val="007A5567"/>
    <w:rsid w:val="007B0F94"/>
    <w:rsid w:val="007B3957"/>
    <w:rsid w:val="007F4F63"/>
    <w:rsid w:val="008061C1"/>
    <w:rsid w:val="00806D24"/>
    <w:rsid w:val="00826CB0"/>
    <w:rsid w:val="00827E7F"/>
    <w:rsid w:val="00850C5F"/>
    <w:rsid w:val="00870BA1"/>
    <w:rsid w:val="008E214D"/>
    <w:rsid w:val="00933CD5"/>
    <w:rsid w:val="009368C2"/>
    <w:rsid w:val="009649BE"/>
    <w:rsid w:val="00966677"/>
    <w:rsid w:val="00970EB8"/>
    <w:rsid w:val="009E0BC3"/>
    <w:rsid w:val="00A451AB"/>
    <w:rsid w:val="00A77921"/>
    <w:rsid w:val="00AB7A2E"/>
    <w:rsid w:val="00B04B99"/>
    <w:rsid w:val="00B36867"/>
    <w:rsid w:val="00B575FB"/>
    <w:rsid w:val="00B62487"/>
    <w:rsid w:val="00B643A7"/>
    <w:rsid w:val="00B72725"/>
    <w:rsid w:val="00B94935"/>
    <w:rsid w:val="00B95441"/>
    <w:rsid w:val="00B97576"/>
    <w:rsid w:val="00BB3051"/>
    <w:rsid w:val="00BD4D45"/>
    <w:rsid w:val="00C1095A"/>
    <w:rsid w:val="00C31BE3"/>
    <w:rsid w:val="00C54C2F"/>
    <w:rsid w:val="00C55D85"/>
    <w:rsid w:val="00CA2273"/>
    <w:rsid w:val="00CA62F2"/>
    <w:rsid w:val="00CB271B"/>
    <w:rsid w:val="00CC30FA"/>
    <w:rsid w:val="00CD50FD"/>
    <w:rsid w:val="00CD7F27"/>
    <w:rsid w:val="00D01E19"/>
    <w:rsid w:val="00D05DEF"/>
    <w:rsid w:val="00D365FA"/>
    <w:rsid w:val="00D47124"/>
    <w:rsid w:val="00D92D54"/>
    <w:rsid w:val="00DC08C6"/>
    <w:rsid w:val="00DD5D7B"/>
    <w:rsid w:val="00DE3D27"/>
    <w:rsid w:val="00DE7CC5"/>
    <w:rsid w:val="00E10F01"/>
    <w:rsid w:val="00E472C1"/>
    <w:rsid w:val="00E63A69"/>
    <w:rsid w:val="00E87885"/>
    <w:rsid w:val="00E907A1"/>
    <w:rsid w:val="00E93FA6"/>
    <w:rsid w:val="00EB0CF1"/>
    <w:rsid w:val="00EE2BDB"/>
    <w:rsid w:val="00F012B4"/>
    <w:rsid w:val="00F214E0"/>
    <w:rsid w:val="00F316AD"/>
    <w:rsid w:val="00F4501B"/>
    <w:rsid w:val="00F54286"/>
    <w:rsid w:val="00F710EA"/>
    <w:rsid w:val="00F7416C"/>
    <w:rsid w:val="00F913DD"/>
    <w:rsid w:val="00FD0D5D"/>
    <w:rsid w:val="2912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7" w:qFormat="1"/>
    <w:lsdException w:name="heading 1" w:uiPriority="2" w:qFormat="1"/>
    <w:lsdException w:name="heading 2" w:uiPriority="3"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C3317"/>
    <w:rPr>
      <w:color w:val="000000" w:themeColor="text1"/>
      <w:sz w:val="24"/>
      <w:szCs w:val="24"/>
    </w:rPr>
  </w:style>
  <w:style w:type="paragraph" w:styleId="Heading1">
    <w:name w:val="heading 1"/>
    <w:basedOn w:val="Normal"/>
    <w:next w:val="Normal"/>
    <w:link w:val="Heading1Char"/>
    <w:uiPriority w:val="2"/>
    <w:qFormat/>
    <w:pPr>
      <w:spacing w:before="120" w:after="120"/>
      <w:jc w:val="right"/>
      <w:outlineLvl w:val="0"/>
    </w:pPr>
    <w:rPr>
      <w:rFonts w:asciiTheme="majorHAnsi" w:hAnsiTheme="majorHAnsi" w:cs="Times New Roman (Body CS)"/>
      <w:b/>
      <w:color w:val="648276" w:themeColor="accent5"/>
      <w:sz w:val="28"/>
    </w:rPr>
  </w:style>
  <w:style w:type="paragraph" w:styleId="Heading2">
    <w:name w:val="heading 2"/>
    <w:basedOn w:val="Normal"/>
    <w:next w:val="Normal"/>
    <w:link w:val="Heading2Char"/>
    <w:uiPriority w:val="3"/>
    <w:qFormat/>
    <w:pPr>
      <w:spacing w:before="120" w:after="120"/>
      <w:outlineLvl w:val="1"/>
    </w:pPr>
    <w:rPr>
      <w:rFonts w:asciiTheme="majorHAnsi" w:hAnsiTheme="majorHAnsi"/>
      <w:b/>
      <w:color w:val="648276" w:themeColor="accent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color w:val="648276" w:themeColor="accent5"/>
    </w:rPr>
  </w:style>
  <w:style w:type="character" w:styleId="FollowedHyperlink">
    <w:name w:val="FollowedHyperlink"/>
    <w:basedOn w:val="DefaultParagraphFont"/>
    <w:uiPriority w:val="99"/>
    <w:semiHidden/>
    <w:unhideWhenUsed/>
    <w:rPr>
      <w:color w:val="704404" w:themeColor="followedHyperlink"/>
      <w:u w:val="single"/>
    </w:rPr>
  </w:style>
  <w:style w:type="paragraph" w:styleId="Footer">
    <w:name w:val="footer"/>
    <w:basedOn w:val="Normal"/>
    <w:link w:val="FooterChar"/>
    <w:uiPriority w:val="99"/>
    <w:semiHidden/>
    <w:pPr>
      <w:tabs>
        <w:tab w:val="center" w:pos="4680"/>
        <w:tab w:val="right" w:pos="9360"/>
      </w:tabs>
    </w:pPr>
  </w:style>
  <w:style w:type="paragraph" w:styleId="Header">
    <w:name w:val="header"/>
    <w:basedOn w:val="Normal"/>
    <w:link w:val="HeaderChar"/>
    <w:uiPriority w:val="99"/>
    <w:semiHidden/>
    <w:pPr>
      <w:tabs>
        <w:tab w:val="center" w:pos="4680"/>
        <w:tab w:val="right" w:pos="9360"/>
      </w:tabs>
    </w:pPr>
  </w:style>
  <w:style w:type="character" w:styleId="Hyperlink">
    <w:name w:val="Hyperlink"/>
    <w:basedOn w:val="DefaultParagraphFont"/>
    <w:uiPriority w:val="99"/>
    <w:unhideWhenUsed/>
    <w:rPr>
      <w:color w:val="F7B615"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
    <w:qFormat/>
    <w:pPr>
      <w:spacing w:before="120" w:after="120"/>
    </w:pPr>
    <w:rPr>
      <w:rFonts w:asciiTheme="majorHAnsi" w:hAnsiTheme="majorHAnsi" w:cs="Times New Roman (Body CS)"/>
      <w:b/>
      <w:sz w:val="4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pacing w:before="120" w:after="120"/>
    </w:pPr>
    <w:rPr>
      <w:rFonts w:asciiTheme="majorHAnsi" w:hAnsiTheme="majorHAnsi" w:cs="Times New Roman (Body CS)"/>
      <w:sz w:val="90"/>
    </w:rPr>
  </w:style>
  <w:style w:type="character" w:customStyle="1" w:styleId="HeaderChar">
    <w:name w:val="Header Char"/>
    <w:basedOn w:val="DefaultParagraphFont"/>
    <w:link w:val="Header"/>
    <w:uiPriority w:val="99"/>
    <w:semiHidden/>
    <w:rPr>
      <w:color w:val="000000" w:themeColor="text1"/>
    </w:rPr>
  </w:style>
  <w:style w:type="character" w:customStyle="1" w:styleId="FooterChar">
    <w:name w:val="Footer Char"/>
    <w:basedOn w:val="DefaultParagraphFont"/>
    <w:link w:val="Footer"/>
    <w:uiPriority w:val="99"/>
    <w:semiHidden/>
    <w:rPr>
      <w:color w:val="000000" w:themeColor="text1"/>
    </w:rPr>
  </w:style>
  <w:style w:type="character" w:customStyle="1" w:styleId="TitleChar">
    <w:name w:val="Title Char"/>
    <w:basedOn w:val="DefaultParagraphFont"/>
    <w:link w:val="Title"/>
    <w:rPr>
      <w:rFonts w:asciiTheme="majorHAnsi" w:hAnsiTheme="majorHAnsi" w:cs="Times New Roman (Body CS)"/>
      <w:color w:val="000000" w:themeColor="text1"/>
      <w:sz w:val="90"/>
    </w:rPr>
  </w:style>
  <w:style w:type="character" w:customStyle="1" w:styleId="SubtitleChar">
    <w:name w:val="Subtitle Char"/>
    <w:basedOn w:val="DefaultParagraphFont"/>
    <w:link w:val="Subtitle"/>
    <w:uiPriority w:val="1"/>
    <w:qFormat/>
    <w:rPr>
      <w:rFonts w:asciiTheme="majorHAnsi" w:hAnsiTheme="majorHAnsi" w:cs="Times New Roman (Body CS)"/>
      <w:b/>
      <w:color w:val="000000" w:themeColor="text1"/>
      <w:sz w:val="44"/>
    </w:rPr>
  </w:style>
  <w:style w:type="character" w:customStyle="1" w:styleId="Heading1Char">
    <w:name w:val="Heading 1 Char"/>
    <w:basedOn w:val="DefaultParagraphFont"/>
    <w:link w:val="Heading1"/>
    <w:uiPriority w:val="2"/>
    <w:rPr>
      <w:rFonts w:asciiTheme="majorHAnsi" w:hAnsiTheme="majorHAnsi" w:cs="Times New Roman (Body CS)"/>
      <w:b/>
      <w:color w:val="648276" w:themeColor="accent5"/>
      <w:sz w:val="28"/>
    </w:rPr>
  </w:style>
  <w:style w:type="paragraph" w:customStyle="1" w:styleId="TextLeft">
    <w:name w:val="TextLeft"/>
    <w:basedOn w:val="Normal"/>
    <w:next w:val="Normal"/>
    <w:uiPriority w:val="4"/>
    <w:qFormat/>
    <w:pPr>
      <w:spacing w:line="288" w:lineRule="auto"/>
      <w:jc w:val="right"/>
    </w:pPr>
    <w:rPr>
      <w:color w:val="404040" w:themeColor="text1" w:themeTint="BF"/>
      <w:sz w:val="22"/>
    </w:rPr>
  </w:style>
  <w:style w:type="character" w:customStyle="1" w:styleId="Heading2Char">
    <w:name w:val="Heading 2 Char"/>
    <w:basedOn w:val="DefaultParagraphFont"/>
    <w:link w:val="Heading2"/>
    <w:uiPriority w:val="3"/>
    <w:rPr>
      <w:rFonts w:asciiTheme="majorHAnsi" w:hAnsiTheme="majorHAnsi"/>
      <w:b/>
      <w:color w:val="648276" w:themeColor="accent5"/>
      <w:sz w:val="28"/>
    </w:rPr>
  </w:style>
  <w:style w:type="paragraph" w:customStyle="1" w:styleId="SmallText">
    <w:name w:val="SmallText"/>
    <w:basedOn w:val="Normal"/>
    <w:next w:val="Normal"/>
    <w:uiPriority w:val="6"/>
    <w:qFormat/>
    <w:rPr>
      <w:i/>
      <w:color w:val="404040" w:themeColor="text1" w:themeTint="BF"/>
      <w:sz w:val="20"/>
    </w:rPr>
  </w:style>
  <w:style w:type="paragraph" w:customStyle="1" w:styleId="TextRight">
    <w:name w:val="TextRight"/>
    <w:basedOn w:val="Normal"/>
    <w:next w:val="Normal"/>
    <w:uiPriority w:val="5"/>
    <w:qFormat/>
    <w:pPr>
      <w:spacing w:line="288" w:lineRule="auto"/>
    </w:pPr>
    <w:rPr>
      <w:rFonts w:cs="Times New Roman (Body CS)"/>
      <w:color w:val="404040" w:themeColor="text1" w:themeTint="BF"/>
      <w:sz w:val="22"/>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jc w:val="both"/>
    </w:pPr>
    <w:rPr>
      <w:color w:val="auto"/>
      <w:sz w:val="22"/>
      <w:szCs w:val="22"/>
    </w:rPr>
  </w:style>
  <w:style w:type="character" w:styleId="UnresolvedMention">
    <w:name w:val="Unresolved Mention"/>
    <w:basedOn w:val="DefaultParagraphFont"/>
    <w:uiPriority w:val="99"/>
    <w:semiHidden/>
    <w:unhideWhenUsed/>
    <w:rsid w:val="00B624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eatitudesventures.vercel.app/"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xavstech.vercel.app/"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staurant-portfolio-sepia.vercel.app/" TargetMode="External"/><Relationship Id="rId5" Type="http://schemas.openxmlformats.org/officeDocument/2006/relationships/numbering" Target="numbering.xml"/><Relationship Id="rId15" Type="http://schemas.openxmlformats.org/officeDocument/2006/relationships/hyperlink" Target="mailto:stephen.darko@stma.gov.gh"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ermarket-chi.vercel.ap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ttorney%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792C8959514B9DAAAA070D0DA08424"/>
        <w:category>
          <w:name w:val="General"/>
          <w:gallery w:val="placeholder"/>
        </w:category>
        <w:types>
          <w:type w:val="bbPlcHdr"/>
        </w:types>
        <w:behaviors>
          <w:behavior w:val="content"/>
        </w:behaviors>
        <w:guid w:val="{371EB72F-B8F8-40E6-99CA-0382388C1CFC}"/>
      </w:docPartPr>
      <w:docPartBody>
        <w:p w:rsidR="006604C3" w:rsidRDefault="00000000">
          <w:pPr>
            <w:pStyle w:val="24792C8959514B9DAAAA070D0DA08424"/>
          </w:pPr>
          <w:r>
            <w:t>Experience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4549" w:rsidRDefault="00EB4549">
      <w:pPr>
        <w:spacing w:line="240" w:lineRule="auto"/>
      </w:pPr>
      <w:r>
        <w:separator/>
      </w:r>
    </w:p>
  </w:endnote>
  <w:endnote w:type="continuationSeparator" w:id="0">
    <w:p w:rsidR="00EB4549" w:rsidRDefault="00EB45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4549" w:rsidRDefault="00EB4549">
      <w:pPr>
        <w:spacing w:after="0"/>
      </w:pPr>
      <w:r>
        <w:separator/>
      </w:r>
    </w:p>
  </w:footnote>
  <w:footnote w:type="continuationSeparator" w:id="0">
    <w:p w:rsidR="00EB4549" w:rsidRDefault="00EB4549">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7D4"/>
    <w:rsid w:val="000042F6"/>
    <w:rsid w:val="00027C04"/>
    <w:rsid w:val="000507D4"/>
    <w:rsid w:val="00101A1D"/>
    <w:rsid w:val="00123302"/>
    <w:rsid w:val="00124150"/>
    <w:rsid w:val="001A391B"/>
    <w:rsid w:val="00322BE7"/>
    <w:rsid w:val="00397D52"/>
    <w:rsid w:val="003A7366"/>
    <w:rsid w:val="003C6AE2"/>
    <w:rsid w:val="005461FE"/>
    <w:rsid w:val="005B2795"/>
    <w:rsid w:val="005F2613"/>
    <w:rsid w:val="00626EEB"/>
    <w:rsid w:val="006604C3"/>
    <w:rsid w:val="00667CF0"/>
    <w:rsid w:val="007344C6"/>
    <w:rsid w:val="00781516"/>
    <w:rsid w:val="007C1C4B"/>
    <w:rsid w:val="008061C1"/>
    <w:rsid w:val="00806D24"/>
    <w:rsid w:val="00870BA1"/>
    <w:rsid w:val="00873908"/>
    <w:rsid w:val="008D582A"/>
    <w:rsid w:val="008E214D"/>
    <w:rsid w:val="009649BE"/>
    <w:rsid w:val="00A62030"/>
    <w:rsid w:val="00AA40E5"/>
    <w:rsid w:val="00BC2FED"/>
    <w:rsid w:val="00CA62F2"/>
    <w:rsid w:val="00CB271B"/>
    <w:rsid w:val="00D3146D"/>
    <w:rsid w:val="00D43005"/>
    <w:rsid w:val="00D60481"/>
    <w:rsid w:val="00D92D54"/>
    <w:rsid w:val="00DA4482"/>
    <w:rsid w:val="00E4257A"/>
    <w:rsid w:val="00E63A69"/>
    <w:rsid w:val="00E725D6"/>
    <w:rsid w:val="00EB4549"/>
    <w:rsid w:val="00F33A12"/>
    <w:rsid w:val="00F35945"/>
    <w:rsid w:val="00F54286"/>
    <w:rsid w:val="00F71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792C8959514B9DAAAA070D0DA08424">
    <w:name w:val="24792C8959514B9DAAAA070D0DA08424"/>
    <w:qFormat/>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43D95F-0D0E-4781-8C40-BEBCC41BCA6C}">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D0A0879-7CA9-48D2-B8C3-E60D94D1E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4C64AF-1418-4ECB-989D-455ABC6635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Attorney resume</Template>
  <TotalTime>0</TotalTime>
  <Pages>2</Pages>
  <Words>778</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2026-01-09T08:21:00Z</dcterms:created>
  <dcterms:modified xsi:type="dcterms:W3CDTF">2026-01-09T08:21:00Z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1033-12.2.0.18638</vt:lpwstr>
  </property>
  <property fmtid="{D5CDD505-2E9C-101B-9397-08002B2CF9AE}" pid="4" name="ICV">
    <vt:lpwstr>E8D5B36BFF83460DA999FF2422962F61_12</vt:lpwstr>
  </property>
</Properties>
</file>